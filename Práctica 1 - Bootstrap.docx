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EFB16" w14:textId="77777777" w:rsidR="000150E9" w:rsidRPr="00B539DF" w:rsidRDefault="003A4E24" w:rsidP="0026504D">
      <w:pPr>
        <w:pStyle w:val="Ttulo"/>
        <w:rPr>
          <w:sz w:val="72"/>
        </w:rPr>
      </w:pPr>
      <w:r>
        <w:rPr>
          <w:noProof/>
          <w:sz w:val="72"/>
          <w:lang w:val="es-MX" w:eastAsia="es-MX"/>
        </w:rPr>
        <w:t>Prá</w:t>
      </w:r>
      <w:r w:rsidR="00B539DF" w:rsidRPr="00B539DF">
        <w:rPr>
          <w:noProof/>
          <w:sz w:val="72"/>
          <w:lang w:val="es-MX" w:eastAsia="es-MX"/>
        </w:rPr>
        <w:t>ctica 1: INTERFACE WEB</w:t>
      </w:r>
    </w:p>
    <w:p w14:paraId="3A135D00" w14:textId="0D6AD1DB" w:rsidR="000150E9" w:rsidRPr="00256FF3" w:rsidRDefault="00874107" w:rsidP="0026504D">
      <w:pPr>
        <w:pStyle w:val="Subttulo"/>
      </w:pPr>
      <w:bookmarkStart w:id="0" w:name="_Hlk487785372"/>
      <w:bookmarkEnd w:id="0"/>
      <w:r>
        <w:rPr>
          <w:lang w:bidi="es-ES"/>
        </w:rPr>
        <w:t>Creando una app de e-commerce</w:t>
      </w:r>
    </w:p>
    <w:p w14:paraId="13E392F5" w14:textId="77777777" w:rsidR="009853E9" w:rsidRPr="00256FF3" w:rsidRDefault="00B539DF" w:rsidP="008F2FFD">
      <w:pPr>
        <w:jc w:val="both"/>
      </w:pPr>
      <w:r>
        <w:rPr>
          <w:lang w:bidi="es-ES"/>
        </w:rPr>
        <w:t>Objetivo: crear las interfaces para una pequeña aplicación web utilizando tecnologías como HTML, CSS, Bootstrap</w:t>
      </w:r>
      <w:r w:rsidR="00831D77">
        <w:rPr>
          <w:lang w:bidi="es-ES"/>
        </w:rPr>
        <w:t xml:space="preserve"> 4</w:t>
      </w:r>
      <w:r>
        <w:rPr>
          <w:lang w:bidi="es-ES"/>
        </w:rPr>
        <w:t>.</w:t>
      </w:r>
    </w:p>
    <w:p w14:paraId="1C897F32" w14:textId="77777777" w:rsidR="0026484A" w:rsidRPr="00256FF3" w:rsidRDefault="007F7B60" w:rsidP="006A7A21">
      <w:pPr>
        <w:pStyle w:val="Ttulo1"/>
        <w:ind w:right="-613"/>
      </w:pPr>
      <w:r>
        <w:rPr>
          <w:lang w:bidi="es-ES"/>
        </w:rPr>
        <w:t>Descripción de la a</w:t>
      </w:r>
      <w:r w:rsidR="00B539DF">
        <w:rPr>
          <w:lang w:bidi="es-ES"/>
        </w:rPr>
        <w:t>plicación</w:t>
      </w:r>
    </w:p>
    <w:p w14:paraId="61E171DC" w14:textId="012AB25E" w:rsidR="006B0B82" w:rsidRDefault="00B539DF" w:rsidP="008F2FFD">
      <w:pPr>
        <w:jc w:val="both"/>
        <w:rPr>
          <w:lang w:bidi="es-ES"/>
        </w:rPr>
      </w:pPr>
      <w:r>
        <w:rPr>
          <w:lang w:bidi="es-ES"/>
        </w:rPr>
        <w:t>Se desea tener</w:t>
      </w:r>
      <w:r w:rsidR="00AE158D">
        <w:rPr>
          <w:lang w:bidi="es-ES"/>
        </w:rPr>
        <w:t xml:space="preserve"> las interfaces necesarias para crear una</w:t>
      </w:r>
      <w:r>
        <w:rPr>
          <w:lang w:bidi="es-ES"/>
        </w:rPr>
        <w:t xml:space="preserve"> </w:t>
      </w:r>
      <w:r w:rsidRPr="00874107">
        <w:rPr>
          <w:rStyle w:val="nfasis"/>
        </w:rPr>
        <w:t>aplicación</w:t>
      </w:r>
      <w:r w:rsidR="00AE158D" w:rsidRPr="00874107">
        <w:rPr>
          <w:rStyle w:val="nfasis"/>
        </w:rPr>
        <w:t xml:space="preserve"> de e-commerce</w:t>
      </w:r>
      <w:r>
        <w:rPr>
          <w:lang w:bidi="es-ES"/>
        </w:rPr>
        <w:t xml:space="preserve">. Para ello se realizará lo siguiente: </w:t>
      </w:r>
    </w:p>
    <w:p w14:paraId="20D9F6D1" w14:textId="77777777" w:rsidR="00B539DF" w:rsidRDefault="007F7B60" w:rsidP="008F2FFD">
      <w:pPr>
        <w:pStyle w:val="Prrafodelista"/>
        <w:numPr>
          <w:ilvl w:val="0"/>
          <w:numId w:val="19"/>
        </w:numPr>
        <w:jc w:val="both"/>
      </w:pPr>
      <w:r>
        <w:t>Interface de home con enlaces</w:t>
      </w:r>
    </w:p>
    <w:p w14:paraId="64DE66FF" w14:textId="77777777" w:rsidR="007F7B60" w:rsidRDefault="007F7B60" w:rsidP="008F2FFD">
      <w:pPr>
        <w:pStyle w:val="Prrafodelista"/>
        <w:numPr>
          <w:ilvl w:val="0"/>
          <w:numId w:val="19"/>
        </w:numPr>
        <w:jc w:val="both"/>
      </w:pPr>
      <w:r>
        <w:t>Formulario de login</w:t>
      </w:r>
    </w:p>
    <w:p w14:paraId="432231E2" w14:textId="77777777" w:rsidR="007F7B60" w:rsidRDefault="007F7B60" w:rsidP="008F2FFD">
      <w:pPr>
        <w:pStyle w:val="Prrafodelista"/>
        <w:numPr>
          <w:ilvl w:val="0"/>
          <w:numId w:val="19"/>
        </w:numPr>
        <w:jc w:val="both"/>
      </w:pPr>
      <w:r>
        <w:t>Formulario de registro de usuario</w:t>
      </w:r>
    </w:p>
    <w:p w14:paraId="11E07E80" w14:textId="5F3C4FFE" w:rsidR="007F7B60" w:rsidRDefault="007F7B60" w:rsidP="008F2FFD">
      <w:pPr>
        <w:pStyle w:val="Prrafodelista"/>
        <w:numPr>
          <w:ilvl w:val="0"/>
          <w:numId w:val="19"/>
        </w:numPr>
        <w:jc w:val="both"/>
      </w:pPr>
      <w:r>
        <w:t xml:space="preserve">Interfaz de </w:t>
      </w:r>
      <w:r w:rsidR="00AE158D">
        <w:t>listado de productos</w:t>
      </w:r>
    </w:p>
    <w:p w14:paraId="6C61AE58" w14:textId="58034672" w:rsidR="007F7B60" w:rsidRDefault="007B08F0" w:rsidP="008F2FFD">
      <w:pPr>
        <w:pStyle w:val="Prrafodelista"/>
        <w:numPr>
          <w:ilvl w:val="0"/>
          <w:numId w:val="19"/>
        </w:numPr>
        <w:jc w:val="both"/>
      </w:pPr>
      <w:r>
        <w:t xml:space="preserve">Interfaz de </w:t>
      </w:r>
      <w:r w:rsidR="00AE158D">
        <w:t>carrito de compra</w:t>
      </w:r>
    </w:p>
    <w:p w14:paraId="7A6A487F" w14:textId="64A37522" w:rsidR="007B08F0" w:rsidRDefault="007B08F0" w:rsidP="008F2FFD">
      <w:pPr>
        <w:pStyle w:val="Prrafodelista"/>
        <w:numPr>
          <w:ilvl w:val="0"/>
          <w:numId w:val="19"/>
        </w:numPr>
        <w:jc w:val="both"/>
      </w:pPr>
      <w:r>
        <w:t xml:space="preserve">Interfaz de </w:t>
      </w:r>
      <w:r w:rsidR="00AE158D">
        <w:t>listado de pedidos</w:t>
      </w:r>
      <w:r>
        <w:t xml:space="preserve"> (</w:t>
      </w:r>
      <w:r w:rsidR="00E54C5A">
        <w:t>opcional</w:t>
      </w:r>
      <w:r>
        <w:t>)</w:t>
      </w:r>
    </w:p>
    <w:p w14:paraId="5A6C2AF1" w14:textId="77777777" w:rsidR="007B08F0" w:rsidRPr="00256FF3" w:rsidRDefault="007B08F0" w:rsidP="007B08F0">
      <w:pPr>
        <w:pStyle w:val="Ttulo1"/>
        <w:ind w:right="-613"/>
      </w:pPr>
      <w:r>
        <w:rPr>
          <w:lang w:bidi="es-ES"/>
        </w:rPr>
        <w:t>Home</w:t>
      </w:r>
    </w:p>
    <w:p w14:paraId="3FA10CEE" w14:textId="77777777" w:rsidR="00C6053E" w:rsidRDefault="007B08F0" w:rsidP="00C6053E">
      <w:pPr>
        <w:pStyle w:val="Prrafodelista"/>
        <w:numPr>
          <w:ilvl w:val="0"/>
          <w:numId w:val="20"/>
        </w:numPr>
        <w:spacing w:line="276" w:lineRule="auto"/>
        <w:jc w:val="both"/>
      </w:pPr>
      <w:r>
        <w:t>Crea un archivo html importando Bootstrap 4</w:t>
      </w:r>
      <w:r w:rsidR="00AE158D">
        <w:t xml:space="preserve"> (</w:t>
      </w:r>
      <w:r w:rsidR="00AE158D" w:rsidRPr="00C6053E">
        <w:rPr>
          <w:rStyle w:val="Textoennegrita"/>
        </w:rPr>
        <w:t>b4-$</w:t>
      </w:r>
      <w:r w:rsidR="00AE158D">
        <w:t>)</w:t>
      </w:r>
      <w:r>
        <w:t xml:space="preserve">. </w:t>
      </w:r>
    </w:p>
    <w:p w14:paraId="7494D3EC" w14:textId="2C57CEB0" w:rsidR="007B08F0" w:rsidRDefault="007B08F0" w:rsidP="00C6053E">
      <w:pPr>
        <w:pStyle w:val="Prrafodelista"/>
        <w:numPr>
          <w:ilvl w:val="0"/>
          <w:numId w:val="20"/>
        </w:numPr>
        <w:spacing w:line="276" w:lineRule="auto"/>
        <w:jc w:val="both"/>
      </w:pPr>
      <w:r>
        <w:t xml:space="preserve">Utiliza un </w:t>
      </w:r>
      <w:r w:rsidRPr="00C6053E">
        <w:rPr>
          <w:rStyle w:val="nfasis"/>
        </w:rPr>
        <w:t>navbar</w:t>
      </w:r>
      <w:r>
        <w:t xml:space="preserve"> </w:t>
      </w:r>
      <w:r w:rsidR="00AE158D">
        <w:t>(</w:t>
      </w:r>
      <w:r w:rsidR="00AE158D" w:rsidRPr="00C6053E">
        <w:rPr>
          <w:rStyle w:val="Textoennegrita"/>
        </w:rPr>
        <w:t>b4-navbar-default</w:t>
      </w:r>
      <w:r w:rsidR="00AE158D">
        <w:t xml:space="preserve">) </w:t>
      </w:r>
      <w:r>
        <w:t xml:space="preserve">y un </w:t>
      </w:r>
      <w:r w:rsidR="00AE158D" w:rsidRPr="00C6053E">
        <w:rPr>
          <w:rStyle w:val="nfasis"/>
        </w:rPr>
        <w:t>carrusel</w:t>
      </w:r>
      <w:r w:rsidR="00AE158D">
        <w:t xml:space="preserve"> (</w:t>
      </w:r>
      <w:r w:rsidR="00AE158D" w:rsidRPr="00C6053E">
        <w:rPr>
          <w:rStyle w:val="Textoennegrita"/>
        </w:rPr>
        <w:t>b4-carousel-default</w:t>
      </w:r>
      <w:r w:rsidR="00AE158D">
        <w:t>)</w:t>
      </w:r>
      <w:r>
        <w:t xml:space="preserve"> para crear la </w:t>
      </w:r>
      <w:r w:rsidR="00AE158D">
        <w:t xml:space="preserve">primera parta de la </w:t>
      </w:r>
      <w:r>
        <w:t>interface (puedes usar la extensión de los snippets de bootstrap4)</w:t>
      </w:r>
    </w:p>
    <w:p w14:paraId="61E3703E" w14:textId="77777777" w:rsidR="00C6053E" w:rsidRDefault="00AE158D" w:rsidP="00C6053E">
      <w:pPr>
        <w:pStyle w:val="Prrafodelista"/>
        <w:numPr>
          <w:ilvl w:val="0"/>
          <w:numId w:val="20"/>
        </w:numPr>
        <w:spacing w:line="276" w:lineRule="auto"/>
        <w:jc w:val="both"/>
        <w:rPr>
          <w:lang w:val="es-MX"/>
        </w:rPr>
      </w:pPr>
      <w:r w:rsidRPr="00AE158D">
        <w:rPr>
          <w:lang w:val="es-MX"/>
        </w:rPr>
        <w:t xml:space="preserve">Puedes usar </w:t>
      </w:r>
      <w:r w:rsidRPr="00C6053E">
        <w:rPr>
          <w:rStyle w:val="Textoennegrita"/>
        </w:rPr>
        <w:t>fa-shopping-cart</w:t>
      </w:r>
      <w:r w:rsidRPr="00AE158D">
        <w:rPr>
          <w:lang w:val="es-MX"/>
        </w:rPr>
        <w:t xml:space="preserve"> de font-awesome</w:t>
      </w:r>
      <w:r>
        <w:rPr>
          <w:lang w:val="es-MX"/>
        </w:rPr>
        <w:t xml:space="preserve"> (</w:t>
      </w:r>
      <w:r w:rsidRPr="00C6053E">
        <w:rPr>
          <w:rStyle w:val="Textoennegrita"/>
        </w:rPr>
        <w:t>fa5-$-css</w:t>
      </w:r>
      <w:r>
        <w:rPr>
          <w:lang w:val="es-MX"/>
        </w:rPr>
        <w:t>)</w:t>
      </w:r>
      <w:r w:rsidRPr="00AE158D">
        <w:rPr>
          <w:lang w:val="es-MX"/>
        </w:rPr>
        <w:t xml:space="preserve"> en combinación con los bad</w:t>
      </w:r>
      <w:r>
        <w:rPr>
          <w:lang w:val="es-MX"/>
        </w:rPr>
        <w:t>ges de bootstrap, para crear el icono de carrito de compras.</w:t>
      </w:r>
      <w:r w:rsidR="00C6053E" w:rsidRPr="00C6053E">
        <w:rPr>
          <w:noProof/>
          <w:lang w:val="es-MX"/>
        </w:rPr>
        <w:t xml:space="preserve"> </w:t>
      </w:r>
    </w:p>
    <w:p w14:paraId="6BB6AFDE" w14:textId="5A85BE13" w:rsidR="00C6053E" w:rsidRDefault="00C6053E" w:rsidP="00C6053E">
      <w:pPr>
        <w:pStyle w:val="Prrafodelista"/>
        <w:jc w:val="both"/>
        <w:rPr>
          <w:lang w:val="es-MX"/>
        </w:rPr>
      </w:pPr>
    </w:p>
    <w:p w14:paraId="12D1A1F2" w14:textId="6D55F45B" w:rsidR="00C6053E" w:rsidRDefault="00C6053E" w:rsidP="00C6053E">
      <w:pPr>
        <w:pStyle w:val="Prrafodelista"/>
        <w:jc w:val="both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4F4FE083" wp14:editId="0883BA3C">
            <wp:extent cx="5731510" cy="2932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8E85" w14:textId="77777777" w:rsidR="00C6053E" w:rsidRDefault="00C6053E" w:rsidP="00C6053E">
      <w:pPr>
        <w:pStyle w:val="Prrafodelista"/>
        <w:jc w:val="both"/>
        <w:rPr>
          <w:lang w:val="es-MX"/>
        </w:rPr>
      </w:pPr>
    </w:p>
    <w:p w14:paraId="1EBE0EA8" w14:textId="77777777" w:rsidR="00C6053E" w:rsidRDefault="00C6053E" w:rsidP="00C6053E">
      <w:pPr>
        <w:pStyle w:val="Prrafodelista"/>
        <w:jc w:val="both"/>
        <w:rPr>
          <w:lang w:val="es-MX"/>
        </w:rPr>
      </w:pPr>
    </w:p>
    <w:p w14:paraId="79006AB1" w14:textId="64976301" w:rsidR="00C6053E" w:rsidRDefault="00C6053E" w:rsidP="00C6053E">
      <w:pPr>
        <w:pStyle w:val="Prrafodelista"/>
        <w:numPr>
          <w:ilvl w:val="0"/>
          <w:numId w:val="20"/>
        </w:numPr>
        <w:spacing w:line="276" w:lineRule="auto"/>
        <w:jc w:val="both"/>
        <w:rPr>
          <w:lang w:val="es-MX"/>
        </w:rPr>
      </w:pPr>
      <w:r w:rsidRPr="00C6053E">
        <w:rPr>
          <w:lang w:val="es-MX"/>
        </w:rPr>
        <w:t xml:space="preserve">Para la sección de productos, apóyate de </w:t>
      </w:r>
      <w:r w:rsidRPr="00C6053E">
        <w:rPr>
          <w:rStyle w:val="nfasis"/>
        </w:rPr>
        <w:t>cards</w:t>
      </w:r>
      <w:r w:rsidRPr="00C6053E">
        <w:rPr>
          <w:lang w:val="es-MX"/>
        </w:rPr>
        <w:t xml:space="preserve"> de Bootstrap 4 (</w:t>
      </w:r>
      <w:r w:rsidRPr="00C6053E">
        <w:rPr>
          <w:rStyle w:val="Textoennegrita"/>
        </w:rPr>
        <w:t>b4-card-default</w:t>
      </w:r>
      <w:r w:rsidRPr="00C6053E">
        <w:rPr>
          <w:lang w:val="es-MX"/>
        </w:rPr>
        <w:t>).</w:t>
      </w:r>
    </w:p>
    <w:p w14:paraId="095F876F" w14:textId="7C450F15" w:rsidR="00C6053E" w:rsidRDefault="00C6053E" w:rsidP="00C6053E">
      <w:pPr>
        <w:pStyle w:val="Prrafodelista"/>
        <w:numPr>
          <w:ilvl w:val="0"/>
          <w:numId w:val="20"/>
        </w:numPr>
        <w:spacing w:line="276" w:lineRule="auto"/>
        <w:jc w:val="both"/>
        <w:rPr>
          <w:lang w:val="es-MX"/>
        </w:rPr>
      </w:pPr>
      <w:r w:rsidRPr="00C6053E">
        <w:rPr>
          <w:lang w:val="es-MX"/>
        </w:rPr>
        <w:t xml:space="preserve">Asegúrate de que las imágenes tengan un tamaño máximo y que los productos se repartan según el tamaño de la pantalla. Para pantallas </w:t>
      </w:r>
      <w:r w:rsidRPr="00C6053E">
        <w:rPr>
          <w:rStyle w:val="nfasis"/>
        </w:rPr>
        <w:t>grandes</w:t>
      </w:r>
      <w:r w:rsidRPr="00C6053E">
        <w:rPr>
          <w:lang w:val="es-MX"/>
        </w:rPr>
        <w:t xml:space="preserve"> que se muestren 4 productos, pantallas </w:t>
      </w:r>
      <w:r w:rsidRPr="00C6053E">
        <w:rPr>
          <w:rStyle w:val="nfasis"/>
        </w:rPr>
        <w:t>medianas</w:t>
      </w:r>
      <w:r w:rsidRPr="00C6053E">
        <w:rPr>
          <w:lang w:val="es-MX"/>
        </w:rPr>
        <w:t xml:space="preserve"> 3 y pantallas </w:t>
      </w:r>
      <w:r w:rsidRPr="00C6053E">
        <w:rPr>
          <w:rStyle w:val="nfasis"/>
        </w:rPr>
        <w:t>chicas</w:t>
      </w:r>
      <w:r w:rsidRPr="00C6053E">
        <w:rPr>
          <w:lang w:val="es-MX"/>
        </w:rPr>
        <w:t xml:space="preserve"> 2.</w:t>
      </w:r>
    </w:p>
    <w:p w14:paraId="0060807C" w14:textId="359EFA61" w:rsidR="00C6053E" w:rsidRDefault="00C6053E" w:rsidP="00C6053E">
      <w:pPr>
        <w:pStyle w:val="Prrafodelista"/>
        <w:numPr>
          <w:ilvl w:val="0"/>
          <w:numId w:val="20"/>
        </w:numPr>
        <w:spacing w:line="276" w:lineRule="auto"/>
        <w:jc w:val="both"/>
        <w:rPr>
          <w:lang w:val="es-MX"/>
        </w:rPr>
      </w:pPr>
      <w:r>
        <w:rPr>
          <w:lang w:val="es-MX"/>
        </w:rPr>
        <w:t xml:space="preserve">Para las imágenes puedes utilizar sitios de internet como por ejemplo: </w:t>
      </w:r>
      <w:hyperlink r:id="rId12" w:history="1">
        <w:r w:rsidRPr="00F85339">
          <w:rPr>
            <w:rStyle w:val="Hipervnculo"/>
            <w:lang w:val="es-MX"/>
          </w:rPr>
          <w:t>https://images.freeimages.com/</w:t>
        </w:r>
      </w:hyperlink>
      <w:r>
        <w:rPr>
          <w:lang w:val="es-MX"/>
        </w:rPr>
        <w:t>.</w:t>
      </w:r>
    </w:p>
    <w:p w14:paraId="2EF8195B" w14:textId="09CE6D42" w:rsidR="00C6053E" w:rsidRPr="00C6053E" w:rsidRDefault="00C6053E" w:rsidP="00C6053E">
      <w:pPr>
        <w:pStyle w:val="Prrafodelista"/>
        <w:numPr>
          <w:ilvl w:val="0"/>
          <w:numId w:val="20"/>
        </w:numPr>
        <w:spacing w:line="276" w:lineRule="auto"/>
        <w:jc w:val="both"/>
        <w:rPr>
          <w:lang w:val="es-MX"/>
        </w:rPr>
      </w:pPr>
      <w:r>
        <w:rPr>
          <w:lang w:val="es-MX"/>
        </w:rPr>
        <w:t>Al final agrega un componente de paginación utilizando otro snippet (</w:t>
      </w:r>
      <w:r w:rsidR="00B74B9F">
        <w:rPr>
          <w:rStyle w:val="Textoennegrita"/>
        </w:rPr>
        <w:t>b4-pagination</w:t>
      </w:r>
      <w:r w:rsidR="00B74B9F" w:rsidRPr="00C6053E">
        <w:rPr>
          <w:rStyle w:val="Textoennegrita"/>
        </w:rPr>
        <w:t>-default</w:t>
      </w:r>
      <w:r>
        <w:rPr>
          <w:lang w:val="es-MX"/>
        </w:rPr>
        <w:t>).</w:t>
      </w:r>
    </w:p>
    <w:p w14:paraId="28F3DF82" w14:textId="1F08F958" w:rsidR="004646FC" w:rsidRDefault="004646FC" w:rsidP="007B08F0">
      <w:pPr>
        <w:ind w:left="360"/>
      </w:pPr>
      <w:r>
        <w:rPr>
          <w:noProof/>
          <w:lang w:val="en-US"/>
        </w:rPr>
        <w:drawing>
          <wp:inline distT="0" distB="0" distL="0" distR="0" wp14:anchorId="3652640F" wp14:editId="15C6C7F7">
            <wp:extent cx="5731510" cy="3082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9B5C" w14:textId="77777777" w:rsidR="0026484A" w:rsidRPr="00256FF3" w:rsidRDefault="007B08F0" w:rsidP="0026504D">
      <w:pPr>
        <w:pStyle w:val="Encabezado1saltodepgina"/>
      </w:pPr>
      <w:r>
        <w:rPr>
          <w:lang w:bidi="es-ES"/>
        </w:rPr>
        <w:lastRenderedPageBreak/>
        <w:t>Login</w:t>
      </w:r>
    </w:p>
    <w:p w14:paraId="267717F4" w14:textId="24BB30F8" w:rsidR="004A4D51" w:rsidRDefault="007B08F0" w:rsidP="008F2FFD">
      <w:pPr>
        <w:spacing w:before="0" w:line="240" w:lineRule="auto"/>
        <w:jc w:val="both"/>
      </w:pPr>
      <w:r>
        <w:t xml:space="preserve">Al dar clic en el navbar de </w:t>
      </w:r>
      <w:r w:rsidR="00AA6178">
        <w:t>“Mi Cuenta” &gt; “Ingresar”</w:t>
      </w:r>
      <w:r>
        <w:t xml:space="preserve"> debemos abrir una ventana modal</w:t>
      </w:r>
      <w:r w:rsidR="004A4D51">
        <w:t xml:space="preserve">. </w:t>
      </w:r>
    </w:p>
    <w:p w14:paraId="41DEA51C" w14:textId="78D741CD" w:rsidR="004A4D51" w:rsidRDefault="004A4D51" w:rsidP="008F2FFD">
      <w:pPr>
        <w:pStyle w:val="Prrafodelista"/>
        <w:numPr>
          <w:ilvl w:val="0"/>
          <w:numId w:val="22"/>
        </w:numPr>
        <w:spacing w:before="0" w:line="240" w:lineRule="auto"/>
        <w:jc w:val="both"/>
      </w:pPr>
      <w:r>
        <w:rPr>
          <w:lang w:bidi="es-ES"/>
        </w:rPr>
        <w:t>Crea una modal con la extensión de los snippets</w:t>
      </w:r>
      <w:r w:rsidR="00AE158D">
        <w:rPr>
          <w:lang w:bidi="es-ES"/>
        </w:rPr>
        <w:t xml:space="preserve"> (b4-modal-default)</w:t>
      </w:r>
    </w:p>
    <w:p w14:paraId="1571093A" w14:textId="77777777" w:rsidR="004A4D51" w:rsidRDefault="004A4D51" w:rsidP="008F2FFD">
      <w:pPr>
        <w:shd w:val="clear" w:color="auto" w:fill="FFFFFF"/>
        <w:spacing w:before="0" w:line="240" w:lineRule="auto"/>
        <w:jc w:val="both"/>
      </w:pPr>
      <w:r>
        <w:t xml:space="preserve">En el enlace de login del navbar puedes poner estos atributos </w:t>
      </w:r>
    </w:p>
    <w:p w14:paraId="2C7BB8AF" w14:textId="77777777" w:rsidR="004A4D51" w:rsidRPr="004A4D51" w:rsidRDefault="004A4D51" w:rsidP="008F2FFD">
      <w:pPr>
        <w:pStyle w:val="Prrafodelista"/>
        <w:numPr>
          <w:ilvl w:val="0"/>
          <w:numId w:val="22"/>
        </w:numPr>
        <w:shd w:val="clear" w:color="auto" w:fill="FFFFFF"/>
        <w:spacing w:before="0" w:line="240" w:lineRule="auto"/>
        <w:jc w:val="both"/>
        <w:rPr>
          <w:rFonts w:ascii="Consolas" w:eastAsia="Times New Roman" w:hAnsi="Consolas" w:cs="Times New Roman"/>
          <w:color w:val="000000"/>
          <w:szCs w:val="39"/>
          <w:lang w:val="en-US" w:eastAsia="es-MX"/>
        </w:rPr>
      </w:pPr>
      <w:r w:rsidRPr="004A4D51">
        <w:rPr>
          <w:rFonts w:ascii="Consolas" w:eastAsia="Times New Roman" w:hAnsi="Consolas" w:cs="Times New Roman"/>
          <w:color w:val="FF0000"/>
          <w:szCs w:val="39"/>
          <w:lang w:val="en-US" w:eastAsia="es-MX"/>
        </w:rPr>
        <w:t>data-toggle</w:t>
      </w:r>
      <w:r w:rsidRPr="004A4D51">
        <w:rPr>
          <w:rFonts w:ascii="Consolas" w:eastAsia="Times New Roman" w:hAnsi="Consolas" w:cs="Times New Roman"/>
          <w:color w:val="000000"/>
          <w:szCs w:val="39"/>
          <w:lang w:val="en-US" w:eastAsia="es-MX"/>
        </w:rPr>
        <w:t>=</w:t>
      </w:r>
      <w:r w:rsidRPr="004A4D51">
        <w:rPr>
          <w:rFonts w:ascii="Consolas" w:eastAsia="Times New Roman" w:hAnsi="Consolas" w:cs="Times New Roman"/>
          <w:color w:val="0000FF"/>
          <w:szCs w:val="39"/>
          <w:lang w:val="en-US" w:eastAsia="es-MX"/>
        </w:rPr>
        <w:t>"modal"</w:t>
      </w:r>
      <w:r w:rsidRPr="004A4D51">
        <w:rPr>
          <w:rFonts w:ascii="Consolas" w:eastAsia="Times New Roman" w:hAnsi="Consolas" w:cs="Times New Roman"/>
          <w:color w:val="000000"/>
          <w:szCs w:val="39"/>
          <w:lang w:val="en-US" w:eastAsia="es-MX"/>
        </w:rPr>
        <w:t> </w:t>
      </w:r>
      <w:r w:rsidRPr="004A4D51">
        <w:rPr>
          <w:rFonts w:ascii="Consolas" w:eastAsia="Times New Roman" w:hAnsi="Consolas" w:cs="Times New Roman"/>
          <w:color w:val="FF0000"/>
          <w:szCs w:val="39"/>
          <w:lang w:val="en-US" w:eastAsia="es-MX"/>
        </w:rPr>
        <w:t>data-target</w:t>
      </w:r>
      <w:r w:rsidRPr="004A4D51">
        <w:rPr>
          <w:rFonts w:ascii="Consolas" w:eastAsia="Times New Roman" w:hAnsi="Consolas" w:cs="Times New Roman"/>
          <w:color w:val="000000"/>
          <w:szCs w:val="39"/>
          <w:lang w:val="en-US" w:eastAsia="es-MX"/>
        </w:rPr>
        <w:t>=</w:t>
      </w:r>
      <w:r w:rsidRPr="004A4D51">
        <w:rPr>
          <w:rFonts w:ascii="Consolas" w:eastAsia="Times New Roman" w:hAnsi="Consolas" w:cs="Times New Roman"/>
          <w:color w:val="0000FF"/>
          <w:szCs w:val="39"/>
          <w:lang w:val="en-US" w:eastAsia="es-MX"/>
        </w:rPr>
        <w:t>"#modelId"</w:t>
      </w:r>
      <w:r>
        <w:rPr>
          <w:rFonts w:ascii="Consolas" w:eastAsia="Times New Roman" w:hAnsi="Consolas" w:cs="Times New Roman"/>
          <w:color w:val="0000FF"/>
          <w:szCs w:val="39"/>
          <w:lang w:val="en-US" w:eastAsia="es-MX"/>
        </w:rPr>
        <w:t xml:space="preserve"> </w:t>
      </w:r>
      <w:r w:rsidRPr="004A4D51">
        <w:rPr>
          <w:sz w:val="20"/>
        </w:rPr>
        <w:t>(debes poner el id correcto)</w:t>
      </w:r>
    </w:p>
    <w:p w14:paraId="2168D769" w14:textId="3348A2AF" w:rsidR="004A4D51" w:rsidRDefault="004A4D51" w:rsidP="008F2FFD">
      <w:pPr>
        <w:jc w:val="both"/>
        <w:rPr>
          <w:lang w:bidi="es-ES"/>
        </w:rPr>
      </w:pPr>
      <w:r w:rsidRPr="004A4D51">
        <w:rPr>
          <w:lang w:val="es-MX" w:bidi="es-ES"/>
        </w:rPr>
        <w:t xml:space="preserve"> </w:t>
      </w:r>
      <w:r>
        <w:rPr>
          <w:lang w:bidi="es-ES"/>
        </w:rPr>
        <w:t>y cambia el contenido de la ventana modal como se muestra en la siguiente imagen:</w:t>
      </w:r>
    </w:p>
    <w:p w14:paraId="2FBE3972" w14:textId="3976588D" w:rsidR="00AE158D" w:rsidRDefault="00AE158D" w:rsidP="008F2FFD">
      <w:pPr>
        <w:jc w:val="center"/>
      </w:pPr>
      <w:r>
        <w:rPr>
          <w:noProof/>
          <w:lang w:val="en-US"/>
        </w:rPr>
        <w:drawing>
          <wp:inline distT="0" distB="0" distL="0" distR="0" wp14:anchorId="0C2FDD09" wp14:editId="315209A4">
            <wp:extent cx="3519488" cy="26535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198" cy="26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C57" w14:textId="77777777" w:rsidR="00E448E7" w:rsidRDefault="00E448E7" w:rsidP="008F2FFD">
      <w:pPr>
        <w:jc w:val="both"/>
        <w:rPr>
          <w:lang w:bidi="es-ES"/>
        </w:rPr>
      </w:pPr>
      <w:r>
        <w:rPr>
          <w:lang w:bidi="es-ES"/>
        </w:rPr>
        <w:t>Para ello tendrás que considerar las clases de Bootstrap siguientes (o usar el snippet b4-form-input):</w:t>
      </w:r>
    </w:p>
    <w:p w14:paraId="39A8344B" w14:textId="60B5970E" w:rsidR="004A4D51" w:rsidRDefault="004A4D51" w:rsidP="008F2FFD">
      <w:pPr>
        <w:jc w:val="both"/>
        <w:rPr>
          <w:lang w:bidi="es-ES"/>
        </w:rPr>
      </w:pPr>
      <w:r w:rsidRPr="00674421">
        <w:rPr>
          <w:rStyle w:val="nfasis"/>
        </w:rPr>
        <w:t>.form-group</w:t>
      </w:r>
      <w:r>
        <w:rPr>
          <w:lang w:bidi="es-ES"/>
        </w:rPr>
        <w:t>: div para agrupar label y un input</w:t>
      </w:r>
      <w:r w:rsidR="00874107">
        <w:rPr>
          <w:lang w:bidi="es-ES"/>
        </w:rPr>
        <w:t>.</w:t>
      </w:r>
    </w:p>
    <w:p w14:paraId="04EAFE89" w14:textId="77777777" w:rsidR="004A4D51" w:rsidRDefault="004A4D51" w:rsidP="008F2FFD">
      <w:pPr>
        <w:jc w:val="both"/>
        <w:rPr>
          <w:lang w:bidi="es-ES"/>
        </w:rPr>
      </w:pPr>
      <w:r w:rsidRPr="00674421">
        <w:rPr>
          <w:rStyle w:val="nfasis"/>
        </w:rPr>
        <w:t>.form-control</w:t>
      </w:r>
      <w:r>
        <w:rPr>
          <w:lang w:bidi="es-ES"/>
        </w:rPr>
        <w:t xml:space="preserve">: los inputs tienen un formato especial y toman el ancho con 100% de su contenedor padre. </w:t>
      </w:r>
    </w:p>
    <w:p w14:paraId="463386B7" w14:textId="5F411E81" w:rsidR="004A4D51" w:rsidRDefault="004A4D51" w:rsidP="008F2FFD">
      <w:pPr>
        <w:jc w:val="both"/>
        <w:rPr>
          <w:lang w:bidi="es-ES"/>
        </w:rPr>
      </w:pPr>
      <w:r w:rsidRPr="00674421">
        <w:rPr>
          <w:rStyle w:val="nfasis"/>
        </w:rPr>
        <w:t>.input-group</w:t>
      </w:r>
      <w:r>
        <w:rPr>
          <w:lang w:bidi="es-ES"/>
        </w:rPr>
        <w:t xml:space="preserve">, </w:t>
      </w:r>
      <w:r w:rsidR="00AA6178">
        <w:rPr>
          <w:rStyle w:val="nfasis"/>
        </w:rPr>
        <w:t>.input-group-ap</w:t>
      </w:r>
      <w:r w:rsidRPr="00674421">
        <w:rPr>
          <w:rStyle w:val="nfasis"/>
        </w:rPr>
        <w:t>pend</w:t>
      </w:r>
      <w:r>
        <w:rPr>
          <w:lang w:bidi="es-ES"/>
        </w:rPr>
        <w:t xml:space="preserve">: </w:t>
      </w:r>
      <w:r w:rsidRPr="004A4D51">
        <w:rPr>
          <w:rStyle w:val="Textoennegrita"/>
        </w:rPr>
        <w:t>investígalo</w:t>
      </w:r>
      <w:r>
        <w:rPr>
          <w:lang w:bidi="es-ES"/>
        </w:rPr>
        <w:t xml:space="preserve"> es para poner símbolos </w:t>
      </w:r>
      <w:r w:rsidR="00AA6178">
        <w:rPr>
          <w:lang w:bidi="es-ES"/>
        </w:rPr>
        <w:t>después de los inputs.</w:t>
      </w:r>
    </w:p>
    <w:p w14:paraId="74650EA9" w14:textId="6D9C2783" w:rsidR="000952CE" w:rsidRDefault="000952CE" w:rsidP="008F2FFD">
      <w:pPr>
        <w:jc w:val="both"/>
        <w:rPr>
          <w:lang w:bidi="es-ES"/>
        </w:rPr>
      </w:pPr>
      <w:r>
        <w:rPr>
          <w:lang w:bidi="es-ES"/>
        </w:rPr>
        <w:t>Debes poner re</w:t>
      </w:r>
      <w:r w:rsidR="00AA6178">
        <w:rPr>
          <w:lang w:bidi="es-ES"/>
        </w:rPr>
        <w:t>querido al correo y al password.</w:t>
      </w:r>
      <w:r>
        <w:rPr>
          <w:lang w:bidi="es-ES"/>
        </w:rPr>
        <w:t xml:space="preserve"> </w:t>
      </w:r>
      <w:r w:rsidR="00997721">
        <w:rPr>
          <w:lang w:bidi="es-ES"/>
        </w:rPr>
        <w:t>Además,</w:t>
      </w:r>
      <w:r w:rsidR="00AA6178">
        <w:rPr>
          <w:lang w:bidi="es-ES"/>
        </w:rPr>
        <w:t xml:space="preserve"> poner</w:t>
      </w:r>
      <w:r>
        <w:rPr>
          <w:lang w:bidi="es-ES"/>
        </w:rPr>
        <w:t xml:space="preserve"> el botón de entrar </w:t>
      </w:r>
      <w:r w:rsidR="00AA6178">
        <w:rPr>
          <w:lang w:bidi="es-ES"/>
        </w:rPr>
        <w:t xml:space="preserve">como botón de submit </w:t>
      </w:r>
      <w:r>
        <w:rPr>
          <w:lang w:bidi="es-ES"/>
        </w:rPr>
        <w:t>(</w:t>
      </w:r>
      <w:r w:rsidRPr="001B776B">
        <w:rPr>
          <w:rStyle w:val="Textoennegrita"/>
        </w:rPr>
        <w:t>todo debe estar dentro de un form</w:t>
      </w:r>
      <w:r>
        <w:rPr>
          <w:lang w:bidi="es-ES"/>
        </w:rPr>
        <w:t>)</w:t>
      </w:r>
      <w:r w:rsidR="00997721">
        <w:rPr>
          <w:lang w:bidi="es-ES"/>
        </w:rPr>
        <w:t>.</w:t>
      </w:r>
    </w:p>
    <w:p w14:paraId="41C3F61E" w14:textId="0E337A99" w:rsidR="00674421" w:rsidRDefault="00674421" w:rsidP="008F2FFD">
      <w:pPr>
        <w:jc w:val="both"/>
        <w:rPr>
          <w:lang w:bidi="es-ES"/>
        </w:rPr>
      </w:pPr>
      <w:r>
        <w:rPr>
          <w:lang w:bidi="es-ES"/>
        </w:rPr>
        <w:t>Para poner los símbolos necesitaras añ</w:t>
      </w:r>
      <w:r w:rsidR="006B5A62">
        <w:rPr>
          <w:lang w:bidi="es-ES"/>
        </w:rPr>
        <w:t>adir el link al css de font-awesome (fa</w:t>
      </w:r>
      <w:r w:rsidR="00997721">
        <w:rPr>
          <w:lang w:bidi="es-ES"/>
        </w:rPr>
        <w:t>5-$-css).</w:t>
      </w:r>
    </w:p>
    <w:p w14:paraId="024163E3" w14:textId="6A36B022" w:rsidR="00613C86" w:rsidRDefault="00613C86" w:rsidP="008F2FFD">
      <w:pPr>
        <w:jc w:val="both"/>
        <w:rPr>
          <w:lang w:bidi="es-ES"/>
        </w:rPr>
      </w:pPr>
      <w:r>
        <w:rPr>
          <w:lang w:bidi="es-ES"/>
        </w:rPr>
        <w:t>Para a</w:t>
      </w:r>
      <w:r w:rsidR="00997721">
        <w:rPr>
          <w:lang w:bidi="es-ES"/>
        </w:rPr>
        <w:t xml:space="preserve">comodar el botón y la liga para registrarse es necesario utilizar flexbox. Para esto usaremos las clases </w:t>
      </w:r>
      <w:r w:rsidR="00997721">
        <w:rPr>
          <w:rStyle w:val="Textoennegrita"/>
        </w:rPr>
        <w:t>.</w:t>
      </w:r>
      <w:r w:rsidRPr="004E7171">
        <w:rPr>
          <w:rStyle w:val="Textoennegrita"/>
        </w:rPr>
        <w:t>d-flex</w:t>
      </w:r>
      <w:r w:rsidR="00997721">
        <w:rPr>
          <w:rStyle w:val="Textoennegrita"/>
        </w:rPr>
        <w:t xml:space="preserve"> .justify-content-center </w:t>
      </w:r>
      <w:r w:rsidR="00997721" w:rsidRPr="00997721">
        <w:rPr>
          <w:bCs/>
          <w:lang w:bidi="es-ES"/>
        </w:rPr>
        <w:t>y</w:t>
      </w:r>
      <w:r w:rsidR="00997721">
        <w:rPr>
          <w:b/>
          <w:bCs/>
          <w:lang w:bidi="es-ES"/>
        </w:rPr>
        <w:t xml:space="preserve"> </w:t>
      </w:r>
      <w:r w:rsidRPr="004E7171">
        <w:rPr>
          <w:rStyle w:val="Textoennegrita"/>
        </w:rPr>
        <w:t>.justify-content-end</w:t>
      </w:r>
      <w:r w:rsidR="00997721">
        <w:rPr>
          <w:lang w:bidi="es-ES"/>
        </w:rPr>
        <w:t>.</w:t>
      </w:r>
    </w:p>
    <w:p w14:paraId="15C5BC5C" w14:textId="519597E1" w:rsidR="004A4D51" w:rsidRDefault="004A4D51" w:rsidP="008F2FFD">
      <w:pPr>
        <w:jc w:val="both"/>
        <w:rPr>
          <w:lang w:bidi="es-ES"/>
        </w:rPr>
      </w:pPr>
      <w:r>
        <w:rPr>
          <w:lang w:bidi="es-ES"/>
        </w:rPr>
        <w:t xml:space="preserve">Intenta hacer que el botón de login </w:t>
      </w:r>
      <w:r w:rsidR="00997721">
        <w:rPr>
          <w:lang w:bidi="es-ES"/>
        </w:rPr>
        <w:t>cierre</w:t>
      </w:r>
      <w:r>
        <w:rPr>
          <w:lang w:bidi="es-ES"/>
        </w:rPr>
        <w:t xml:space="preserve"> el modal. </w:t>
      </w:r>
      <w:r w:rsidR="006B5A62">
        <w:rPr>
          <w:lang w:bidi="es-ES"/>
        </w:rPr>
        <w:t>Si ves necesario cambiar la estru</w:t>
      </w:r>
      <w:r w:rsidR="00874107">
        <w:rPr>
          <w:lang w:bidi="es-ES"/>
        </w:rPr>
        <w:t xml:space="preserve">ctura del html puedes hacerlo. </w:t>
      </w:r>
      <w:r>
        <w:rPr>
          <w:lang w:bidi="es-ES"/>
        </w:rPr>
        <w:t>El enlace de regístrate aquí deberá cerrar esta ventana y abrir el</w:t>
      </w:r>
      <w:r w:rsidR="00674421">
        <w:rPr>
          <w:lang w:bidi="es-ES"/>
        </w:rPr>
        <w:t xml:space="preserve"> otro modal que haremos después (</w:t>
      </w:r>
      <w:r w:rsidR="006B5A62" w:rsidRPr="006B5A62">
        <w:rPr>
          <w:rStyle w:val="nfasis"/>
        </w:rPr>
        <w:t xml:space="preserve">este paso </w:t>
      </w:r>
      <w:r w:rsidR="00674421" w:rsidRPr="00674421">
        <w:rPr>
          <w:rStyle w:val="nfasis"/>
        </w:rPr>
        <w:t>queda pendiente</w:t>
      </w:r>
      <w:r w:rsidR="00674421">
        <w:rPr>
          <w:lang w:bidi="es-ES"/>
        </w:rPr>
        <w:t>)</w:t>
      </w:r>
      <w:r w:rsidR="00997721">
        <w:rPr>
          <w:lang w:bidi="es-ES"/>
        </w:rPr>
        <w:t>.</w:t>
      </w:r>
    </w:p>
    <w:p w14:paraId="5DD7D8A2" w14:textId="7D3432CD" w:rsidR="00287A0D" w:rsidRDefault="008F2FFD" w:rsidP="00287A0D">
      <w:pPr>
        <w:pStyle w:val="Ttulo1"/>
        <w:rPr>
          <w:lang w:bidi="es-ES"/>
        </w:rPr>
      </w:pPr>
      <w:r w:rsidRPr="008F2FFD">
        <w:rPr>
          <w:noProof/>
          <w:lang w:val="es-MX"/>
        </w:rPr>
        <w:lastRenderedPageBreak/>
        <w:t xml:space="preserve"> </w:t>
      </w:r>
      <w:r w:rsidR="00287A0D">
        <w:rPr>
          <w:lang w:bidi="es-ES"/>
        </w:rPr>
        <w:t>Registro de usuarios</w:t>
      </w:r>
    </w:p>
    <w:p w14:paraId="3C9E9612" w14:textId="568DCDC5" w:rsidR="00674421" w:rsidRDefault="008F2FFD" w:rsidP="008F2FFD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43B3C1F" wp14:editId="191BDC9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13100" cy="2471420"/>
            <wp:effectExtent l="0" t="0" r="635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421">
        <w:rPr>
          <w:lang w:bidi="es-ES"/>
        </w:rPr>
        <w:t>Crea otro modal</w:t>
      </w:r>
      <w:r w:rsidR="006B5A62">
        <w:rPr>
          <w:lang w:bidi="es-ES"/>
        </w:rPr>
        <w:t xml:space="preserve"> para el registro de los usuarios</w:t>
      </w:r>
      <w:r w:rsidR="003A4E24">
        <w:rPr>
          <w:lang w:bidi="es-ES"/>
        </w:rPr>
        <w:t xml:space="preserve">. </w:t>
      </w:r>
      <w:r w:rsidR="003A4E24" w:rsidRPr="003A4E24">
        <w:rPr>
          <w:rStyle w:val="nfasis"/>
        </w:rPr>
        <w:t>No olvides cambiar el id de este modal</w:t>
      </w:r>
      <w:r w:rsidR="003A4E24">
        <w:rPr>
          <w:rStyle w:val="nfasis"/>
        </w:rPr>
        <w:t xml:space="preserve">, </w:t>
      </w:r>
      <w:r w:rsidR="003A4E24" w:rsidRPr="003A4E24">
        <w:t>no debe ser igual al modal de login</w:t>
      </w:r>
      <w:r w:rsidR="00816307">
        <w:t>.</w:t>
      </w:r>
      <w:r w:rsidR="006237C3">
        <w:t xml:space="preserve"> Debes poder abrir este modal con el menú (navbar) en el link de registro. </w:t>
      </w:r>
    </w:p>
    <w:p w14:paraId="2AEFF480" w14:textId="314E6A5F" w:rsidR="00816307" w:rsidRDefault="00816307" w:rsidP="008F2FFD">
      <w:pPr>
        <w:jc w:val="both"/>
        <w:rPr>
          <w:lang w:bidi="es-ES"/>
        </w:rPr>
      </w:pPr>
      <w:r>
        <w:t xml:space="preserve">Para que los nombre y apellido aparezcan en un mismo renglón (deben estar en un mismo </w:t>
      </w:r>
      <w:r w:rsidRPr="00786964">
        <w:rPr>
          <w:rStyle w:val="nfasis"/>
        </w:rPr>
        <w:t>.row</w:t>
      </w:r>
      <w:r>
        <w:t xml:space="preserve"> y cada uno en un div con </w:t>
      </w:r>
      <w:r w:rsidR="00786964" w:rsidRPr="00786964">
        <w:rPr>
          <w:rStyle w:val="nfasis"/>
        </w:rPr>
        <w:t>.</w:t>
      </w:r>
      <w:r w:rsidRPr="00786964">
        <w:rPr>
          <w:rStyle w:val="nfasis"/>
        </w:rPr>
        <w:t>col-6</w:t>
      </w:r>
      <w:r>
        <w:t xml:space="preserve">) </w:t>
      </w:r>
    </w:p>
    <w:p w14:paraId="5283A2AC" w14:textId="18032936" w:rsidR="00BD2690" w:rsidRDefault="00674421" w:rsidP="008F2FFD">
      <w:pPr>
        <w:jc w:val="both"/>
        <w:rPr>
          <w:lang w:bidi="es-ES"/>
        </w:rPr>
      </w:pPr>
      <w:r>
        <w:rPr>
          <w:lang w:bidi="es-ES"/>
        </w:rPr>
        <w:t xml:space="preserve">Se </w:t>
      </w:r>
      <w:r w:rsidR="008F2FFD">
        <w:rPr>
          <w:lang w:bidi="es-ES"/>
        </w:rPr>
        <w:t xml:space="preserve">deben validar todos los inputs, para que sean </w:t>
      </w:r>
      <w:r w:rsidR="00245681">
        <w:rPr>
          <w:lang w:bidi="es-ES"/>
        </w:rPr>
        <w:t>requeridos, en el caso de las contraseñas investiga un patrón para obligar el uso de mayúsculas y minúsculas números y letras</w:t>
      </w:r>
      <w:r w:rsidR="003A4E24">
        <w:rPr>
          <w:lang w:bidi="es-ES"/>
        </w:rPr>
        <w:t xml:space="preserve"> y un tamaño mínimo de 6 caracteres</w:t>
      </w:r>
      <w:r>
        <w:rPr>
          <w:lang w:bidi="es-ES"/>
        </w:rPr>
        <w:t xml:space="preserve">. </w:t>
      </w:r>
      <w:r w:rsidR="00BD2690">
        <w:rPr>
          <w:lang w:bidi="es-ES"/>
        </w:rPr>
        <w:t>Debes tener un formulario (</w:t>
      </w:r>
      <w:r w:rsidR="00BD2690" w:rsidRPr="00786964">
        <w:rPr>
          <w:rStyle w:val="nfasis"/>
        </w:rPr>
        <w:t>form</w:t>
      </w:r>
      <w:r w:rsidR="00BD2690">
        <w:rPr>
          <w:lang w:bidi="es-ES"/>
        </w:rPr>
        <w:t xml:space="preserve">) y el botón de registrarse debe ser un input o button de tipo </w:t>
      </w:r>
      <w:r w:rsidR="00BD2690" w:rsidRPr="00786964">
        <w:rPr>
          <w:rStyle w:val="nfasis"/>
        </w:rPr>
        <w:t>submit</w:t>
      </w:r>
      <w:r w:rsidR="008F2FFD">
        <w:rPr>
          <w:lang w:bidi="es-ES"/>
        </w:rPr>
        <w:t>.</w:t>
      </w:r>
    </w:p>
    <w:p w14:paraId="1F0487F6" w14:textId="40A0A1C3" w:rsidR="00287A0D" w:rsidRDefault="004646FC" w:rsidP="00674421">
      <w:pPr>
        <w:pStyle w:val="Ttulo1"/>
        <w:rPr>
          <w:lang w:bidi="es-E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FA91E51" wp14:editId="16F49035">
            <wp:simplePos x="0" y="0"/>
            <wp:positionH relativeFrom="margin">
              <wp:align>left</wp:align>
            </wp:positionH>
            <wp:positionV relativeFrom="paragraph">
              <wp:posOffset>846455</wp:posOffset>
            </wp:positionV>
            <wp:extent cx="5486400" cy="26765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51"/>
                    <a:stretch/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9D8">
        <w:rPr>
          <w:lang w:bidi="es-ES"/>
        </w:rPr>
        <w:t>Carrito de Compras</w:t>
      </w:r>
    </w:p>
    <w:p w14:paraId="1E4E72C2" w14:textId="77777777" w:rsidR="003C79D8" w:rsidRPr="003C79D8" w:rsidRDefault="003C79D8" w:rsidP="003C79D8">
      <w:pPr>
        <w:pStyle w:val="Imagen"/>
        <w:spacing w:before="0"/>
        <w:jc w:val="both"/>
      </w:pPr>
    </w:p>
    <w:p w14:paraId="0BE0BC4A" w14:textId="59069359" w:rsidR="00BD2690" w:rsidRDefault="00816307" w:rsidP="003C79D8">
      <w:pPr>
        <w:pStyle w:val="Imagen"/>
        <w:numPr>
          <w:ilvl w:val="0"/>
          <w:numId w:val="22"/>
        </w:numPr>
        <w:spacing w:before="0"/>
        <w:ind w:left="142" w:hanging="142"/>
        <w:jc w:val="both"/>
      </w:pPr>
      <w:r>
        <w:t>C</w:t>
      </w:r>
      <w:r w:rsidR="00BD2690">
        <w:t xml:space="preserve">rea un nuevo archivo </w:t>
      </w:r>
      <w:r w:rsidR="00874107">
        <w:t>shopping_cart</w:t>
      </w:r>
      <w:r w:rsidR="00BD2690">
        <w:t xml:space="preserve">.html que se encargará de mostrar el </w:t>
      </w:r>
      <w:r w:rsidR="00874107">
        <w:t>carrito de compras de la aplicación</w:t>
      </w:r>
      <w:r w:rsidR="00BD2690">
        <w:t xml:space="preserve">. </w:t>
      </w:r>
    </w:p>
    <w:p w14:paraId="0E73B8E5" w14:textId="1F3F8479" w:rsidR="00957A3C" w:rsidRPr="00874107" w:rsidRDefault="00BD2690" w:rsidP="00874107">
      <w:pPr>
        <w:pStyle w:val="Imagen"/>
        <w:numPr>
          <w:ilvl w:val="0"/>
          <w:numId w:val="22"/>
        </w:numPr>
        <w:spacing w:before="0"/>
        <w:ind w:left="142" w:hanging="142"/>
        <w:jc w:val="both"/>
      </w:pPr>
      <w:r>
        <w:t xml:space="preserve">Cada </w:t>
      </w:r>
      <w:r w:rsidR="00874107">
        <w:t>producto</w:t>
      </w:r>
      <w:r>
        <w:t xml:space="preserve"> lo mostraremos en un componente tipo “media object” de Bootstrap 4  (</w:t>
      </w:r>
      <w:r w:rsidRPr="00957A3C">
        <w:rPr>
          <w:rStyle w:val="Textoennegrita"/>
        </w:rPr>
        <w:t>investígalo</w:t>
      </w:r>
      <w:r>
        <w:t>), se compone de div</w:t>
      </w:r>
      <w:r w:rsidRPr="00957A3C">
        <w:rPr>
          <w:rStyle w:val="nfasis"/>
        </w:rPr>
        <w:t>.media</w:t>
      </w:r>
      <w:r>
        <w:t xml:space="preserve">  (div padre) y como hijos serían 3 divs, </w:t>
      </w:r>
      <w:r w:rsidRPr="00957A3C">
        <w:rPr>
          <w:rStyle w:val="nfasis"/>
        </w:rPr>
        <w:t>.media-left</w:t>
      </w:r>
      <w:r>
        <w:t xml:space="preserve">, </w:t>
      </w:r>
      <w:r w:rsidRPr="00957A3C">
        <w:rPr>
          <w:rStyle w:val="nfasis"/>
        </w:rPr>
        <w:t>.media-body</w:t>
      </w:r>
      <w:r>
        <w:t xml:space="preserve"> (</w:t>
      </w:r>
      <w:r w:rsidR="002C6075">
        <w:t xml:space="preserve">datos </w:t>
      </w:r>
      <w:r w:rsidR="006B3508">
        <w:t>del producto</w:t>
      </w:r>
      <w:r w:rsidR="002C6075">
        <w:t>)</w:t>
      </w:r>
      <w:r>
        <w:t xml:space="preserve">, </w:t>
      </w:r>
      <w:r w:rsidRPr="00957A3C">
        <w:rPr>
          <w:rStyle w:val="nfasis"/>
        </w:rPr>
        <w:t>.media-right</w:t>
      </w:r>
      <w:r w:rsidR="002C6075">
        <w:t xml:space="preserve"> (</w:t>
      </w:r>
      <w:r w:rsidR="006B3508">
        <w:t>imagen</w:t>
      </w:r>
      <w:r w:rsidR="002C6075">
        <w:t>)</w:t>
      </w:r>
      <w:r>
        <w:t xml:space="preserve">, puedes usar </w:t>
      </w:r>
      <w:r w:rsidR="00957A3C" w:rsidRPr="00957A3C">
        <w:rPr>
          <w:rStyle w:val="nfasis"/>
        </w:rPr>
        <w:t>.</w:t>
      </w:r>
      <w:r w:rsidRPr="00957A3C">
        <w:rPr>
          <w:rStyle w:val="nfasis"/>
        </w:rPr>
        <w:t>align-self-center</w:t>
      </w:r>
      <w:r>
        <w:t xml:space="preserve"> para centrar los elementos de forma vertical</w:t>
      </w:r>
      <w:r w:rsidR="002C6075">
        <w:t>.</w:t>
      </w:r>
      <w:r w:rsidR="00957A3C">
        <w:t xml:space="preserve">  Debes jugar con los tamaños ya sea con </w:t>
      </w:r>
      <w:r w:rsidR="00957A3C" w:rsidRPr="00957A3C">
        <w:rPr>
          <w:rStyle w:val="nfasis"/>
        </w:rPr>
        <w:t>.col-</w:t>
      </w:r>
      <w:r w:rsidR="00957A3C">
        <w:rPr>
          <w:rStyle w:val="nfasis"/>
        </w:rPr>
        <w:t>1,2,..,12</w:t>
      </w:r>
      <w:r w:rsidR="00957A3C">
        <w:t xml:space="preserve">  o con </w:t>
      </w:r>
      <w:r w:rsidR="00957A3C" w:rsidRPr="00957A3C">
        <w:rPr>
          <w:rStyle w:val="nfasis"/>
        </w:rPr>
        <w:t>w-</w:t>
      </w:r>
      <w:r w:rsidR="00957A3C">
        <w:rPr>
          <w:rStyle w:val="nfasis"/>
        </w:rPr>
        <w:t>25,50,75,100</w:t>
      </w:r>
    </w:p>
    <w:p w14:paraId="28DF8A3F" w14:textId="77777777" w:rsidR="006237C3" w:rsidRDefault="006237C3" w:rsidP="006237C3">
      <w:pPr>
        <w:pStyle w:val="Ttulo1"/>
        <w:rPr>
          <w:lang w:val="es-MX" w:bidi="es-ES"/>
        </w:rPr>
      </w:pPr>
      <w:r>
        <w:rPr>
          <w:lang w:val="es-MX" w:bidi="es-ES"/>
        </w:rPr>
        <w:lastRenderedPageBreak/>
        <w:t>Enlazar todo</w:t>
      </w:r>
    </w:p>
    <w:p w14:paraId="22C758F2" w14:textId="6F77879D" w:rsidR="006237C3" w:rsidRPr="00C943AA" w:rsidRDefault="00CA5FC1" w:rsidP="006237C3">
      <w:pPr>
        <w:pStyle w:val="Imagen"/>
        <w:numPr>
          <w:ilvl w:val="0"/>
          <w:numId w:val="22"/>
        </w:numPr>
        <w:jc w:val="left"/>
      </w:pPr>
      <w:r w:rsidRPr="00C943AA">
        <w:t>Asegúrate</w:t>
      </w:r>
      <w:r w:rsidR="006237C3" w:rsidRPr="00C943AA">
        <w:t xml:space="preserve"> que de la página de home todos los enlaces sean funcionales, el navbar debe llevarte a login, registro y </w:t>
      </w:r>
      <w:r w:rsidR="00874107">
        <w:t>carritos de compras</w:t>
      </w:r>
      <w:r w:rsidR="006237C3" w:rsidRPr="00C943AA">
        <w:t xml:space="preserve">.  </w:t>
      </w:r>
    </w:p>
    <w:p w14:paraId="67D709C7" w14:textId="75557995" w:rsidR="00957A3C" w:rsidRPr="00555C80" w:rsidRDefault="006237C3" w:rsidP="008A491C">
      <w:pPr>
        <w:pStyle w:val="Imagen"/>
        <w:numPr>
          <w:ilvl w:val="0"/>
          <w:numId w:val="22"/>
        </w:numPr>
        <w:jc w:val="left"/>
      </w:pPr>
      <w:r w:rsidRPr="00C943AA">
        <w:t xml:space="preserve">En </w:t>
      </w:r>
      <w:r w:rsidR="00874107">
        <w:t>shopping_cart</w:t>
      </w:r>
      <w:r w:rsidRPr="00C943AA">
        <w:t xml:space="preserve">.html </w:t>
      </w:r>
      <w:r w:rsidR="007E1BE3" w:rsidRPr="00C943AA">
        <w:t>debes colocar</w:t>
      </w:r>
      <w:r w:rsidRPr="00C943AA">
        <w:t xml:space="preserve"> nuevamente el </w:t>
      </w:r>
      <w:r w:rsidR="00CA5FC1" w:rsidRPr="00C943AA">
        <w:t xml:space="preserve">navbar </w:t>
      </w:r>
      <w:r w:rsidR="008C1E5E" w:rsidRPr="00C943AA">
        <w:t>con un enlace que te lleve a Home.</w:t>
      </w:r>
    </w:p>
    <w:p w14:paraId="46EAA463" w14:textId="45810DC3" w:rsidR="00555C80" w:rsidRDefault="00B0653F" w:rsidP="00555C80">
      <w:pPr>
        <w:pStyle w:val="Ttulo1"/>
      </w:pPr>
      <w:r>
        <w:t>Diseño responsivo</w:t>
      </w:r>
    </w:p>
    <w:p w14:paraId="32B157D0" w14:textId="6221FDC9" w:rsidR="00555C80" w:rsidRDefault="00555C80" w:rsidP="00555C80">
      <w:pPr>
        <w:pStyle w:val="Imagen"/>
        <w:jc w:val="left"/>
      </w:pPr>
      <w:r>
        <w:t xml:space="preserve">Visualiza tu app en diferentes tamaños de la ventana y hazla responsiva utilizando </w:t>
      </w:r>
      <w:r w:rsidR="00B0653F">
        <w:t xml:space="preserve">las clases </w:t>
      </w:r>
      <w:r>
        <w:t xml:space="preserve">.col-prefijo(sm,md,lg,xl)-1,2,…12.  Al menos </w:t>
      </w:r>
      <w:r w:rsidR="00730D66">
        <w:t xml:space="preserve">debes </w:t>
      </w:r>
      <w:r>
        <w:t>tener 2 versiones</w:t>
      </w:r>
      <w:r w:rsidR="00730D66">
        <w:t>:</w:t>
      </w:r>
      <w:r>
        <w:t xml:space="preserve"> una para </w:t>
      </w:r>
      <w:r w:rsidR="00730D66">
        <w:t xml:space="preserve">dispositivos con pantalla pequeña </w:t>
      </w:r>
      <w:r>
        <w:t>y otra para tamaño mediano o mayor</w:t>
      </w:r>
      <w:r w:rsidR="00730D66">
        <w:t>.</w:t>
      </w:r>
    </w:p>
    <w:p w14:paraId="3F9EF5B4" w14:textId="576CE009" w:rsidR="00831D77" w:rsidRDefault="00874107" w:rsidP="00831D77">
      <w:pPr>
        <w:pStyle w:val="Ttulo1"/>
      </w:pPr>
      <w:r>
        <w:t>Detalle de pedidos</w:t>
      </w:r>
      <w:r w:rsidR="00831D77">
        <w:t xml:space="preserve"> (opcional)</w:t>
      </w:r>
    </w:p>
    <w:p w14:paraId="5044CF22" w14:textId="3EB49FCA" w:rsidR="00831D77" w:rsidRDefault="00831D77" w:rsidP="00831D77">
      <w:pPr>
        <w:pStyle w:val="Imagen"/>
        <w:jc w:val="left"/>
      </w:pPr>
      <w:r>
        <w:t xml:space="preserve">Si aún te queda tiempo crea un archivo </w:t>
      </w:r>
      <w:r w:rsidR="00874107">
        <w:t>orders</w:t>
      </w:r>
      <w:r>
        <w:t xml:space="preserve">.html que se encarga de mostrar la página de </w:t>
      </w:r>
      <w:r w:rsidR="00874107">
        <w:t>pedidos</w:t>
      </w:r>
      <w:r>
        <w:t xml:space="preserve"> con todos lo</w:t>
      </w:r>
      <w:r w:rsidR="00786964">
        <w:t>s</w:t>
      </w:r>
      <w:r>
        <w:t xml:space="preserve"> datos</w:t>
      </w:r>
      <w:r w:rsidR="00874107">
        <w:t xml:space="preserve"> de los productos comprados. </w:t>
      </w:r>
      <w:r>
        <w:t>El format</w:t>
      </w:r>
      <w:r w:rsidR="00874107">
        <w:t>o es libre</w:t>
      </w:r>
      <w:r>
        <w:t xml:space="preserve">. </w:t>
      </w:r>
    </w:p>
    <w:p w14:paraId="7DAF2B09" w14:textId="77777777" w:rsidR="006749DC" w:rsidRDefault="006749DC" w:rsidP="006749DC">
      <w:pPr>
        <w:pStyle w:val="Ttulo1"/>
      </w:pPr>
      <w:r>
        <w:t>Conclusión</w:t>
      </w:r>
    </w:p>
    <w:p w14:paraId="076BF7B6" w14:textId="332E69DE" w:rsidR="006749DC" w:rsidRDefault="006749DC" w:rsidP="006749DC">
      <w:pPr>
        <w:pStyle w:val="Imagen"/>
        <w:jc w:val="left"/>
      </w:pPr>
      <w:r>
        <w:t xml:space="preserve">Se ha empleado HTML, CSS y Bootstrap 4 para el diseño de interfaces que puedan ser utilizadas en una aplicación web. En esta práctica pudimos usar formularios y validación de inputs, enlaces de navegación, layout con Bootstrap, uso de ventanas modales, añadir estilos específicos con CSS, etc. Estamos listos para aprender JavaScript para atrapar los eventos y hacer más interactiva nuestra aplicación. </w:t>
      </w:r>
    </w:p>
    <w:p w14:paraId="0008930C" w14:textId="0170C4DC" w:rsidR="002B24FD" w:rsidRDefault="002B24FD" w:rsidP="002B24FD">
      <w:pPr>
        <w:pStyle w:val="Ttulo1"/>
      </w:pPr>
      <w:r>
        <w:t>Entregable</w:t>
      </w:r>
    </w:p>
    <w:p w14:paraId="63FDEC61" w14:textId="670F815D" w:rsidR="002B24FD" w:rsidRDefault="002B24FD" w:rsidP="002B24FD">
      <w:pPr>
        <w:pStyle w:val="Imagen"/>
        <w:jc w:val="left"/>
      </w:pPr>
      <w:r>
        <w:t>Archivo .ZIP (no .RAR ni ningún otro formato) con todos los archivos .html</w:t>
      </w:r>
      <w:r w:rsidR="003D64FF">
        <w:t xml:space="preserve"> y .css (si creas estilos por tu cuenta) que se utilicen en la práctica. Incluir en este archivo comprimido un documento de</w:t>
      </w:r>
      <w:r w:rsidR="00414863">
        <w:t xml:space="preserve"> texto las conclusiones personales después de realizar esta práctica (menciona qué </w:t>
      </w:r>
      <w:r w:rsidR="00184A95">
        <w:t xml:space="preserve">aprendiste de nuevo, qué te costó más trabajo, cuánto tiempo invertiste y </w:t>
      </w:r>
      <w:r w:rsidR="008576B6">
        <w:t>cualquier otra cosa que te parezca importante mencionar).</w:t>
      </w:r>
    </w:p>
    <w:p w14:paraId="73F150A5" w14:textId="77777777" w:rsidR="00317937" w:rsidRDefault="00317937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44"/>
          <w:szCs w:val="52"/>
          <w14:ligatures w14:val="standard"/>
          <w14:numForm w14:val="oldStyle"/>
        </w:rPr>
      </w:pPr>
      <w:r>
        <w:br w:type="page"/>
      </w:r>
    </w:p>
    <w:p w14:paraId="5B359A95" w14:textId="66DE29AA" w:rsidR="002729E3" w:rsidRDefault="00B226E7" w:rsidP="002729E3">
      <w:pPr>
        <w:pStyle w:val="Ttulo1"/>
      </w:pPr>
      <w:r>
        <w:lastRenderedPageBreak/>
        <w:t>Evaluación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76"/>
        <w:gridCol w:w="3898"/>
        <w:gridCol w:w="1439"/>
        <w:gridCol w:w="1203"/>
      </w:tblGrid>
      <w:tr w:rsidR="00392E58" w14:paraId="625D03A3" w14:textId="3ED8FB7E" w:rsidTr="00392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3B741A38" w14:textId="3859470B" w:rsidR="00392E58" w:rsidRDefault="00392E58" w:rsidP="00831D77">
            <w:pPr>
              <w:pStyle w:val="Imagen"/>
              <w:jc w:val="left"/>
            </w:pPr>
            <w:r>
              <w:t>Sección</w:t>
            </w:r>
          </w:p>
        </w:tc>
        <w:tc>
          <w:tcPr>
            <w:tcW w:w="3898" w:type="dxa"/>
          </w:tcPr>
          <w:p w14:paraId="701EA2EB" w14:textId="7B142920" w:rsidR="00392E58" w:rsidRDefault="00392E58" w:rsidP="00E64AFD">
            <w:pPr>
              <w:pStyle w:val="Image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Puntuación</w:t>
            </w:r>
          </w:p>
        </w:tc>
        <w:tc>
          <w:tcPr>
            <w:tcW w:w="1439" w:type="dxa"/>
          </w:tcPr>
          <w:p w14:paraId="2AD0AEFE" w14:textId="2702B614" w:rsidR="00392E58" w:rsidRDefault="00392E58" w:rsidP="00392E58">
            <w:pPr>
              <w:pStyle w:val="Image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Realizado (SI / NO)</w:t>
            </w:r>
          </w:p>
        </w:tc>
        <w:tc>
          <w:tcPr>
            <w:tcW w:w="1203" w:type="dxa"/>
          </w:tcPr>
          <w:p w14:paraId="2534DDCD" w14:textId="3A154CBD" w:rsidR="00392E58" w:rsidRDefault="00392E58" w:rsidP="00392E58">
            <w:pPr>
              <w:pStyle w:val="Image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Obtenido</w:t>
            </w:r>
          </w:p>
        </w:tc>
      </w:tr>
      <w:tr w:rsidR="00392E58" w14:paraId="60B68FA5" w14:textId="782DD0D2" w:rsidTr="00392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25615E35" w14:textId="729C5B9F" w:rsidR="00392E58" w:rsidRDefault="00392E58" w:rsidP="00831D77">
            <w:pPr>
              <w:pStyle w:val="Imagen"/>
              <w:jc w:val="left"/>
            </w:pPr>
            <w:r>
              <w:t>Home</w:t>
            </w:r>
          </w:p>
        </w:tc>
        <w:tc>
          <w:tcPr>
            <w:tcW w:w="3898" w:type="dxa"/>
          </w:tcPr>
          <w:p w14:paraId="2367D080" w14:textId="292AEE06" w:rsidR="00392E58" w:rsidRDefault="00392E58" w:rsidP="00E64AFD">
            <w:pPr>
              <w:pStyle w:val="Image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439" w:type="dxa"/>
          </w:tcPr>
          <w:p w14:paraId="08844DC6" w14:textId="00DD42A6" w:rsidR="00392E58" w:rsidRDefault="00112631" w:rsidP="00831D77">
            <w:pPr>
              <w:pStyle w:val="Imagen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203" w:type="dxa"/>
          </w:tcPr>
          <w:p w14:paraId="10B0EFD8" w14:textId="77777777" w:rsidR="00392E58" w:rsidRDefault="00392E58" w:rsidP="00831D77">
            <w:pPr>
              <w:pStyle w:val="Imagen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2E58" w14:paraId="05E2D5C8" w14:textId="6EEDE5FE" w:rsidTr="00392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56B1A247" w14:textId="38BC167D" w:rsidR="00392E58" w:rsidRDefault="00392E58" w:rsidP="00831D77">
            <w:pPr>
              <w:pStyle w:val="Imagen"/>
              <w:jc w:val="left"/>
            </w:pPr>
            <w:r>
              <w:t>Login</w:t>
            </w:r>
          </w:p>
        </w:tc>
        <w:tc>
          <w:tcPr>
            <w:tcW w:w="3898" w:type="dxa"/>
          </w:tcPr>
          <w:p w14:paraId="77AB68DD" w14:textId="0C6DB83B" w:rsidR="00392E58" w:rsidRDefault="00392E58" w:rsidP="00E64AFD">
            <w:pPr>
              <w:pStyle w:val="Image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439" w:type="dxa"/>
          </w:tcPr>
          <w:p w14:paraId="165F5C69" w14:textId="39B7DDD4" w:rsidR="00392E58" w:rsidRDefault="00112631" w:rsidP="00874107">
            <w:pPr>
              <w:pStyle w:val="Imagen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203" w:type="dxa"/>
          </w:tcPr>
          <w:p w14:paraId="379D27C7" w14:textId="77777777" w:rsidR="00392E58" w:rsidRDefault="00392E58" w:rsidP="00874107">
            <w:pPr>
              <w:pStyle w:val="Imagen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2E58" w14:paraId="2D3A86D3" w14:textId="230BC35A" w:rsidTr="00392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6A3017EB" w14:textId="490DA326" w:rsidR="00392E58" w:rsidRDefault="00392E58" w:rsidP="00831D77">
            <w:pPr>
              <w:pStyle w:val="Imagen"/>
              <w:jc w:val="left"/>
            </w:pPr>
            <w:r>
              <w:t>Registro de usuarios</w:t>
            </w:r>
          </w:p>
        </w:tc>
        <w:tc>
          <w:tcPr>
            <w:tcW w:w="3898" w:type="dxa"/>
          </w:tcPr>
          <w:p w14:paraId="52129066" w14:textId="2E7F61B3" w:rsidR="00392E58" w:rsidRDefault="00392E58" w:rsidP="00E64AFD">
            <w:pPr>
              <w:pStyle w:val="Image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439" w:type="dxa"/>
          </w:tcPr>
          <w:p w14:paraId="48091C95" w14:textId="3D907CDE" w:rsidR="00392E58" w:rsidRDefault="00112631" w:rsidP="00831D77">
            <w:pPr>
              <w:pStyle w:val="Imagen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203" w:type="dxa"/>
          </w:tcPr>
          <w:p w14:paraId="1552272B" w14:textId="77777777" w:rsidR="00392E58" w:rsidRDefault="00392E58" w:rsidP="00831D77">
            <w:pPr>
              <w:pStyle w:val="Imagen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2E58" w14:paraId="3E1EB802" w14:textId="0BB55D70" w:rsidTr="00392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39532A77" w14:textId="6B35FF18" w:rsidR="00392E58" w:rsidRDefault="00392E58" w:rsidP="00D92DE9">
            <w:pPr>
              <w:pStyle w:val="Imagen"/>
              <w:jc w:val="left"/>
            </w:pPr>
            <w:r>
              <w:t>Carrito de compras</w:t>
            </w:r>
          </w:p>
        </w:tc>
        <w:tc>
          <w:tcPr>
            <w:tcW w:w="3898" w:type="dxa"/>
          </w:tcPr>
          <w:p w14:paraId="4690DA97" w14:textId="4489A04F" w:rsidR="00392E58" w:rsidRDefault="00392E58" w:rsidP="00E64AFD">
            <w:pPr>
              <w:pStyle w:val="Image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39" w:type="dxa"/>
          </w:tcPr>
          <w:p w14:paraId="5B1300EE" w14:textId="392E8E7E" w:rsidR="00392E58" w:rsidRDefault="00112631" w:rsidP="00831D77">
            <w:pPr>
              <w:pStyle w:val="Imagen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203" w:type="dxa"/>
          </w:tcPr>
          <w:p w14:paraId="47CE49BC" w14:textId="77777777" w:rsidR="00392E58" w:rsidRDefault="00392E58" w:rsidP="00831D77">
            <w:pPr>
              <w:pStyle w:val="Imagen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2E58" w14:paraId="246AF9B2" w14:textId="4FEF860A" w:rsidTr="00392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3B8606CF" w14:textId="704F361F" w:rsidR="00392E58" w:rsidRDefault="00392E58" w:rsidP="00831D77">
            <w:pPr>
              <w:pStyle w:val="Imagen"/>
              <w:jc w:val="left"/>
            </w:pPr>
            <w:r>
              <w:t>Diseño responsivo</w:t>
            </w:r>
          </w:p>
        </w:tc>
        <w:tc>
          <w:tcPr>
            <w:tcW w:w="3898" w:type="dxa"/>
          </w:tcPr>
          <w:p w14:paraId="1FC00420" w14:textId="66BEA2F1" w:rsidR="00392E58" w:rsidRDefault="00392E58" w:rsidP="00E64AFD">
            <w:pPr>
              <w:pStyle w:val="Image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39" w:type="dxa"/>
          </w:tcPr>
          <w:p w14:paraId="3A9F9419" w14:textId="3E600A44" w:rsidR="00392E58" w:rsidRDefault="00112631" w:rsidP="00831D77">
            <w:pPr>
              <w:pStyle w:val="Imagen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203" w:type="dxa"/>
          </w:tcPr>
          <w:p w14:paraId="32F6182F" w14:textId="77777777" w:rsidR="00392E58" w:rsidRDefault="00392E58" w:rsidP="00831D77">
            <w:pPr>
              <w:pStyle w:val="Imagen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2E58" w14:paraId="52D9DCF3" w14:textId="260A81CB" w:rsidTr="00392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36F9F2BD" w14:textId="4172CEDC" w:rsidR="00392E58" w:rsidRDefault="00392E58" w:rsidP="00831D77">
            <w:pPr>
              <w:pStyle w:val="Imagen"/>
              <w:jc w:val="left"/>
            </w:pPr>
            <w:r>
              <w:t>Detalle de pedidos</w:t>
            </w:r>
          </w:p>
        </w:tc>
        <w:tc>
          <w:tcPr>
            <w:tcW w:w="3898" w:type="dxa"/>
          </w:tcPr>
          <w:p w14:paraId="2DE204AB" w14:textId="3A7DF368" w:rsidR="00392E58" w:rsidRDefault="00392E58" w:rsidP="00E64AFD">
            <w:pPr>
              <w:pStyle w:val="Image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(válidos sólo si se acumulan al menos 60 puntos en las otras secciones)</w:t>
            </w:r>
          </w:p>
        </w:tc>
        <w:tc>
          <w:tcPr>
            <w:tcW w:w="1439" w:type="dxa"/>
          </w:tcPr>
          <w:p w14:paraId="2AF4CB4C" w14:textId="34E8A09E" w:rsidR="00392E58" w:rsidRDefault="00112631" w:rsidP="00831D77">
            <w:pPr>
              <w:pStyle w:val="Imagen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203" w:type="dxa"/>
          </w:tcPr>
          <w:p w14:paraId="7C21FD7E" w14:textId="77777777" w:rsidR="00392E58" w:rsidRDefault="00392E58" w:rsidP="00831D77">
            <w:pPr>
              <w:pStyle w:val="Imagen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C6608B" w14:textId="6BBDDE41" w:rsidR="006749DC" w:rsidRPr="00256FF3" w:rsidRDefault="00C22A16" w:rsidP="00831D77">
      <w:pPr>
        <w:pStyle w:val="Imagen"/>
        <w:jc w:val="left"/>
      </w:pPr>
      <w:r>
        <w:t>Máxima calificac</w:t>
      </w:r>
      <w:r w:rsidR="00C3204F">
        <w:t>ión de la práctica: 100 puntos.</w:t>
      </w:r>
    </w:p>
    <w:sectPr w:rsidR="006749DC" w:rsidRPr="00256FF3" w:rsidSect="006749DC">
      <w:pgSz w:w="11906" w:h="16838" w:code="9"/>
      <w:pgMar w:top="993" w:right="1440" w:bottom="1134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63FE88" w14:textId="77777777" w:rsidR="00B530CB" w:rsidRDefault="00B530CB">
      <w:pPr>
        <w:spacing w:line="240" w:lineRule="auto"/>
      </w:pPr>
      <w:r>
        <w:separator/>
      </w:r>
    </w:p>
  </w:endnote>
  <w:endnote w:type="continuationSeparator" w:id="0">
    <w:p w14:paraId="32FC41B4" w14:textId="77777777" w:rsidR="00B530CB" w:rsidRDefault="00B530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7A09BE" w14:textId="77777777" w:rsidR="00B530CB" w:rsidRDefault="00B530CB">
      <w:pPr>
        <w:spacing w:line="240" w:lineRule="auto"/>
      </w:pPr>
      <w:r>
        <w:separator/>
      </w:r>
    </w:p>
  </w:footnote>
  <w:footnote w:type="continuationSeparator" w:id="0">
    <w:p w14:paraId="69405D0F" w14:textId="77777777" w:rsidR="00B530CB" w:rsidRDefault="00B530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BD5B88"/>
    <w:multiLevelType w:val="hybridMultilevel"/>
    <w:tmpl w:val="B2F014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858FA"/>
    <w:multiLevelType w:val="hybridMultilevel"/>
    <w:tmpl w:val="3236ADBC"/>
    <w:lvl w:ilvl="0" w:tplc="EDA42B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D6B37"/>
    <w:multiLevelType w:val="hybridMultilevel"/>
    <w:tmpl w:val="3A7855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E2EDD"/>
    <w:multiLevelType w:val="hybridMultilevel"/>
    <w:tmpl w:val="7902C9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E22D2"/>
    <w:multiLevelType w:val="hybridMultilevel"/>
    <w:tmpl w:val="F9B8C67A"/>
    <w:lvl w:ilvl="0" w:tplc="DB62C63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915890473">
    <w:abstractNumId w:val="15"/>
  </w:num>
  <w:num w:numId="2" w16cid:durableId="1045838053">
    <w:abstractNumId w:val="15"/>
    <w:lvlOverride w:ilvl="0">
      <w:startOverride w:val="1"/>
    </w:lvlOverride>
  </w:num>
  <w:num w:numId="3" w16cid:durableId="1246262153">
    <w:abstractNumId w:val="15"/>
  </w:num>
  <w:num w:numId="4" w16cid:durableId="303900285">
    <w:abstractNumId w:val="15"/>
    <w:lvlOverride w:ilvl="0">
      <w:startOverride w:val="1"/>
    </w:lvlOverride>
  </w:num>
  <w:num w:numId="5" w16cid:durableId="971636984">
    <w:abstractNumId w:val="8"/>
  </w:num>
  <w:num w:numId="6" w16cid:durableId="192112243">
    <w:abstractNumId w:val="15"/>
    <w:lvlOverride w:ilvl="0">
      <w:startOverride w:val="1"/>
    </w:lvlOverride>
  </w:num>
  <w:num w:numId="7" w16cid:durableId="7602258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66583964">
    <w:abstractNumId w:val="9"/>
  </w:num>
  <w:num w:numId="9" w16cid:durableId="8841474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3794775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6956613">
    <w:abstractNumId w:val="7"/>
  </w:num>
  <w:num w:numId="12" w16cid:durableId="739789792">
    <w:abstractNumId w:val="6"/>
  </w:num>
  <w:num w:numId="13" w16cid:durableId="1852330974">
    <w:abstractNumId w:val="5"/>
  </w:num>
  <w:num w:numId="14" w16cid:durableId="643242654">
    <w:abstractNumId w:val="4"/>
  </w:num>
  <w:num w:numId="15" w16cid:durableId="1033655965">
    <w:abstractNumId w:val="3"/>
  </w:num>
  <w:num w:numId="16" w16cid:durableId="1222012933">
    <w:abstractNumId w:val="2"/>
  </w:num>
  <w:num w:numId="17" w16cid:durableId="1393961771">
    <w:abstractNumId w:val="1"/>
  </w:num>
  <w:num w:numId="18" w16cid:durableId="1528564546">
    <w:abstractNumId w:val="0"/>
  </w:num>
  <w:num w:numId="19" w16cid:durableId="1213424554">
    <w:abstractNumId w:val="13"/>
  </w:num>
  <w:num w:numId="20" w16cid:durableId="104161115">
    <w:abstractNumId w:val="12"/>
  </w:num>
  <w:num w:numId="21" w16cid:durableId="1450705399">
    <w:abstractNumId w:val="10"/>
  </w:num>
  <w:num w:numId="22" w16cid:durableId="745686499">
    <w:abstractNumId w:val="11"/>
  </w:num>
  <w:num w:numId="23" w16cid:durableId="17116902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9DF"/>
    <w:rsid w:val="000150E9"/>
    <w:rsid w:val="00030E3C"/>
    <w:rsid w:val="00062E89"/>
    <w:rsid w:val="00072D27"/>
    <w:rsid w:val="00081AF1"/>
    <w:rsid w:val="00083C22"/>
    <w:rsid w:val="00086E87"/>
    <w:rsid w:val="000871A8"/>
    <w:rsid w:val="00094A89"/>
    <w:rsid w:val="000952CE"/>
    <w:rsid w:val="000A036B"/>
    <w:rsid w:val="000D0E4A"/>
    <w:rsid w:val="000D3AFB"/>
    <w:rsid w:val="000F11B9"/>
    <w:rsid w:val="00102341"/>
    <w:rsid w:val="00105960"/>
    <w:rsid w:val="001073CE"/>
    <w:rsid w:val="00112631"/>
    <w:rsid w:val="00121553"/>
    <w:rsid w:val="00131CAB"/>
    <w:rsid w:val="00157AFC"/>
    <w:rsid w:val="00184A95"/>
    <w:rsid w:val="001C44A1"/>
    <w:rsid w:val="001D0BD1"/>
    <w:rsid w:val="002017AC"/>
    <w:rsid w:val="002043AA"/>
    <w:rsid w:val="002359ED"/>
    <w:rsid w:val="00240A2C"/>
    <w:rsid w:val="00245681"/>
    <w:rsid w:val="00252520"/>
    <w:rsid w:val="00256FF3"/>
    <w:rsid w:val="002625F9"/>
    <w:rsid w:val="002631F7"/>
    <w:rsid w:val="0026484A"/>
    <w:rsid w:val="0026504D"/>
    <w:rsid w:val="002729E3"/>
    <w:rsid w:val="00276926"/>
    <w:rsid w:val="00287A0D"/>
    <w:rsid w:val="00287B76"/>
    <w:rsid w:val="002A67C8"/>
    <w:rsid w:val="002B24FD"/>
    <w:rsid w:val="002B40B7"/>
    <w:rsid w:val="002C5D75"/>
    <w:rsid w:val="002C6075"/>
    <w:rsid w:val="0031339A"/>
    <w:rsid w:val="00317937"/>
    <w:rsid w:val="00325194"/>
    <w:rsid w:val="00353742"/>
    <w:rsid w:val="003728E3"/>
    <w:rsid w:val="00392E58"/>
    <w:rsid w:val="003962D3"/>
    <w:rsid w:val="003A4E24"/>
    <w:rsid w:val="003C79D8"/>
    <w:rsid w:val="003C7D9D"/>
    <w:rsid w:val="003D64FF"/>
    <w:rsid w:val="003E3A63"/>
    <w:rsid w:val="00414863"/>
    <w:rsid w:val="00414B87"/>
    <w:rsid w:val="00457BEB"/>
    <w:rsid w:val="00461B2E"/>
    <w:rsid w:val="004646FC"/>
    <w:rsid w:val="00482CFC"/>
    <w:rsid w:val="00487996"/>
    <w:rsid w:val="00491910"/>
    <w:rsid w:val="004A3D03"/>
    <w:rsid w:val="004A4D51"/>
    <w:rsid w:val="004B6D7F"/>
    <w:rsid w:val="004D785F"/>
    <w:rsid w:val="004E744B"/>
    <w:rsid w:val="004F7760"/>
    <w:rsid w:val="00501017"/>
    <w:rsid w:val="00510A62"/>
    <w:rsid w:val="005117BA"/>
    <w:rsid w:val="00520AC9"/>
    <w:rsid w:val="00552906"/>
    <w:rsid w:val="00555C80"/>
    <w:rsid w:val="00587C8A"/>
    <w:rsid w:val="00594254"/>
    <w:rsid w:val="005B6EB8"/>
    <w:rsid w:val="005D3884"/>
    <w:rsid w:val="00602B4B"/>
    <w:rsid w:val="00613C86"/>
    <w:rsid w:val="00614CAB"/>
    <w:rsid w:val="006237C3"/>
    <w:rsid w:val="00633BC0"/>
    <w:rsid w:val="00661DE5"/>
    <w:rsid w:val="006706DE"/>
    <w:rsid w:val="00674421"/>
    <w:rsid w:val="006749DC"/>
    <w:rsid w:val="00675DC2"/>
    <w:rsid w:val="0069487E"/>
    <w:rsid w:val="006A7A21"/>
    <w:rsid w:val="006B0B82"/>
    <w:rsid w:val="006B2139"/>
    <w:rsid w:val="006B3508"/>
    <w:rsid w:val="006B5A62"/>
    <w:rsid w:val="006B7EF2"/>
    <w:rsid w:val="006C3B5F"/>
    <w:rsid w:val="006C7279"/>
    <w:rsid w:val="006D0520"/>
    <w:rsid w:val="006D3A72"/>
    <w:rsid w:val="006F53EE"/>
    <w:rsid w:val="00726D9C"/>
    <w:rsid w:val="00726F2C"/>
    <w:rsid w:val="00730D66"/>
    <w:rsid w:val="00742FF3"/>
    <w:rsid w:val="00760A28"/>
    <w:rsid w:val="00786964"/>
    <w:rsid w:val="00794B27"/>
    <w:rsid w:val="007A44A6"/>
    <w:rsid w:val="007A7846"/>
    <w:rsid w:val="007B08F0"/>
    <w:rsid w:val="007C6B79"/>
    <w:rsid w:val="007E1BE3"/>
    <w:rsid w:val="007F66F5"/>
    <w:rsid w:val="007F7B60"/>
    <w:rsid w:val="00812400"/>
    <w:rsid w:val="00816307"/>
    <w:rsid w:val="0082130F"/>
    <w:rsid w:val="0082203C"/>
    <w:rsid w:val="00831D77"/>
    <w:rsid w:val="008360A8"/>
    <w:rsid w:val="008416E0"/>
    <w:rsid w:val="008576B6"/>
    <w:rsid w:val="00874107"/>
    <w:rsid w:val="00883937"/>
    <w:rsid w:val="00897BFF"/>
    <w:rsid w:val="008C1E5E"/>
    <w:rsid w:val="008C61B9"/>
    <w:rsid w:val="008F2FFD"/>
    <w:rsid w:val="00912477"/>
    <w:rsid w:val="009139AF"/>
    <w:rsid w:val="00943B06"/>
    <w:rsid w:val="00945864"/>
    <w:rsid w:val="00957A3C"/>
    <w:rsid w:val="009853E9"/>
    <w:rsid w:val="00986B3B"/>
    <w:rsid w:val="00996E16"/>
    <w:rsid w:val="00997721"/>
    <w:rsid w:val="009A024D"/>
    <w:rsid w:val="009B69C5"/>
    <w:rsid w:val="009F72A7"/>
    <w:rsid w:val="00A119D9"/>
    <w:rsid w:val="00A21BED"/>
    <w:rsid w:val="00A27D99"/>
    <w:rsid w:val="00A376EE"/>
    <w:rsid w:val="00A47FF9"/>
    <w:rsid w:val="00A60D92"/>
    <w:rsid w:val="00A86EAC"/>
    <w:rsid w:val="00A923E7"/>
    <w:rsid w:val="00AA6178"/>
    <w:rsid w:val="00AA661C"/>
    <w:rsid w:val="00AB5817"/>
    <w:rsid w:val="00AC2F58"/>
    <w:rsid w:val="00AD45D9"/>
    <w:rsid w:val="00AE158D"/>
    <w:rsid w:val="00B0653F"/>
    <w:rsid w:val="00B226E7"/>
    <w:rsid w:val="00B369B4"/>
    <w:rsid w:val="00B530CB"/>
    <w:rsid w:val="00B53817"/>
    <w:rsid w:val="00B53906"/>
    <w:rsid w:val="00B539DF"/>
    <w:rsid w:val="00B61F85"/>
    <w:rsid w:val="00B74B9F"/>
    <w:rsid w:val="00BA3CC7"/>
    <w:rsid w:val="00BA623D"/>
    <w:rsid w:val="00BD2690"/>
    <w:rsid w:val="00BE31AE"/>
    <w:rsid w:val="00BF457D"/>
    <w:rsid w:val="00BF4775"/>
    <w:rsid w:val="00C01C52"/>
    <w:rsid w:val="00C22A16"/>
    <w:rsid w:val="00C3204F"/>
    <w:rsid w:val="00C416AF"/>
    <w:rsid w:val="00C6053E"/>
    <w:rsid w:val="00C6080D"/>
    <w:rsid w:val="00C943AA"/>
    <w:rsid w:val="00CA25DB"/>
    <w:rsid w:val="00CA5FC1"/>
    <w:rsid w:val="00CC3AB0"/>
    <w:rsid w:val="00D1798D"/>
    <w:rsid w:val="00D7178F"/>
    <w:rsid w:val="00D85730"/>
    <w:rsid w:val="00D902A4"/>
    <w:rsid w:val="00D92DE9"/>
    <w:rsid w:val="00DB2323"/>
    <w:rsid w:val="00DB331E"/>
    <w:rsid w:val="00DC4E21"/>
    <w:rsid w:val="00DC51AB"/>
    <w:rsid w:val="00DD5358"/>
    <w:rsid w:val="00DF3DDC"/>
    <w:rsid w:val="00E224A0"/>
    <w:rsid w:val="00E254F0"/>
    <w:rsid w:val="00E448E7"/>
    <w:rsid w:val="00E51168"/>
    <w:rsid w:val="00E54C5A"/>
    <w:rsid w:val="00E64AFD"/>
    <w:rsid w:val="00E72472"/>
    <w:rsid w:val="00E72A21"/>
    <w:rsid w:val="00E7715A"/>
    <w:rsid w:val="00E86E02"/>
    <w:rsid w:val="00EB700D"/>
    <w:rsid w:val="00EC4676"/>
    <w:rsid w:val="00EF11F5"/>
    <w:rsid w:val="00EF500B"/>
    <w:rsid w:val="00F33B83"/>
    <w:rsid w:val="00F54BD0"/>
    <w:rsid w:val="00F7612C"/>
    <w:rsid w:val="00FA4007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5F0252"/>
  <w15:chartTrackingRefBased/>
  <w15:docId w15:val="{8096D07C-B8FB-4191-826E-8E7289D35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6A7A21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44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6A7A21"/>
    <w:rPr>
      <w:rFonts w:asciiTheme="majorHAnsi" w:eastAsiaTheme="majorEastAsia" w:hAnsiTheme="majorHAnsi" w:cstheme="majorBidi"/>
      <w:color w:val="3B3838" w:themeColor="background2" w:themeShade="40"/>
      <w:kern w:val="28"/>
      <w:sz w:val="44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6A7A21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44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1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images.freeimages.com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gonzale\AppData\Roaming\Microsoft\Templates\Bienvenido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F89F552A2F4149A5B5EC1687935FB5" ma:contentTypeVersion="7" ma:contentTypeDescription="Crear nuevo documento." ma:contentTypeScope="" ma:versionID="d549e52ac9c13f8df49b0bdd2e79b604">
  <xsd:schema xmlns:xsd="http://www.w3.org/2001/XMLSchema" xmlns:xs="http://www.w3.org/2001/XMLSchema" xmlns:p="http://schemas.microsoft.com/office/2006/metadata/properties" xmlns:ns2="dcc9bdab-a91f-4211-8b7f-96c7012881a6" targetNamespace="http://schemas.microsoft.com/office/2006/metadata/properties" ma:root="true" ma:fieldsID="82028fb469f51de3093b666c6e1aa554" ns2:_="">
    <xsd:import namespace="dcc9bdab-a91f-4211-8b7f-96c7012881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9bdab-a91f-4211-8b7f-96c7012881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DC493-6B1E-4E52-B093-200B277778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DCBCB1-B1B0-448F-A930-7953A7FF83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c9bdab-a91f-4211-8b7f-96c701288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4D21AE-BD36-4402-A8AA-34BDF970E0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E1052B-85FB-42BB-BB87-6BF22B4DE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C:\Users\ogonzale\AppData\Roaming\Microsoft\Templates\Bienvenido a Word.dotx</Template>
  <TotalTime>1329</TotalTime>
  <Pages>6</Pages>
  <Words>898</Words>
  <Characters>4940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GUTIERREZ PRECIADO, LUIS FERNANDO</dc:creator>
  <cp:keywords/>
  <dc:description/>
  <cp:lastModifiedBy>Sergio Ignacio Dosamantes Poumian</cp:lastModifiedBy>
  <cp:revision>62</cp:revision>
  <cp:lastPrinted>2019-09-12T06:32:00Z</cp:lastPrinted>
  <dcterms:created xsi:type="dcterms:W3CDTF">2019-09-11T23:50:00Z</dcterms:created>
  <dcterms:modified xsi:type="dcterms:W3CDTF">2025-02-18T15:58:00Z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0x0101009AF89F552A2F4149A5B5EC1687935FB5</vt:lpwstr>
  </property>
</Properties>
</file>